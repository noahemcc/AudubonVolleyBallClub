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"/>
        <w:gridCol w:w="816"/>
        <w:gridCol w:w="1066"/>
        <w:gridCol w:w="2761"/>
        <w:gridCol w:w="1680"/>
        <w:gridCol w:w="2400"/>
      </w:tblGrid>
      <w:tr w:rsidR="00EE746D" w:rsidRPr="00EE746D" w14:paraId="72E164C7" w14:textId="77777777" w:rsidTr="00EE746D">
        <w:tc>
          <w:tcPr>
            <w:tcW w:w="5000" w:type="pct"/>
            <w:gridSpan w:val="6"/>
            <w:shd w:val="clear" w:color="auto" w:fill="auto"/>
          </w:tcPr>
          <w:p w14:paraId="79D170CD" w14:textId="64F3494C" w:rsidR="00650259" w:rsidRPr="00EE746D" w:rsidRDefault="00EE746D" w:rsidP="0090596C">
            <w:pPr>
              <w:pStyle w:val="Heading1"/>
              <w:outlineLvl w:val="0"/>
              <w:rPr>
                <w:b w:val="0"/>
                <w:color w:val="auto"/>
              </w:rPr>
            </w:pPr>
            <w:bookmarkStart w:id="0" w:name="_GoBack"/>
            <w:r>
              <w:rPr>
                <w:b w:val="0"/>
                <w:color w:val="auto"/>
              </w:rPr>
              <w:t>Player Info</w:t>
            </w:r>
          </w:p>
        </w:tc>
      </w:tr>
      <w:tr w:rsidR="00EE746D" w:rsidRPr="00EE746D" w14:paraId="2A17215C" w14:textId="77777777" w:rsidTr="00EE746D">
        <w:bookmarkEnd w:id="0" w:displacedByCustomXml="next"/>
        <w:sdt>
          <w:sdtPr>
            <w:id w:val="1621259925"/>
            <w:placeholder>
              <w:docPart w:val="B15CA075484041F4A2CBFC692D3F4F7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4BE418DC" w14:textId="77777777" w:rsidR="00650259" w:rsidRPr="00EE746D" w:rsidRDefault="0090596C" w:rsidP="0090596C">
                <w:pPr>
                  <w:pStyle w:val="NormalIndent"/>
                </w:pPr>
                <w:r w:rsidRPr="00EE746D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9A7F6D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231822FA" w14:textId="77777777" w:rsidTr="00EE746D">
        <w:sdt>
          <w:sdtPr>
            <w:id w:val="-1470592894"/>
            <w:placeholder>
              <w:docPart w:val="67642B5434224572A78DD21A448219C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54679911" w14:textId="77777777" w:rsidR="00650259" w:rsidRPr="00EE746D" w:rsidRDefault="0090596C" w:rsidP="0090596C">
                <w:pPr>
                  <w:pStyle w:val="NormalIndent"/>
                </w:pPr>
                <w:r w:rsidRPr="00EE746D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568086E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652D7016" w14:textId="77777777" w:rsidTr="00EE746D">
        <w:tc>
          <w:tcPr>
            <w:tcW w:w="1334" w:type="pct"/>
            <w:gridSpan w:val="3"/>
            <w:shd w:val="clear" w:color="auto" w:fill="auto"/>
            <w:vAlign w:val="bottom"/>
          </w:tcPr>
          <w:p w14:paraId="7002A171" w14:textId="5D8CE90D" w:rsidR="00650259" w:rsidRPr="00EE746D" w:rsidRDefault="00EE746D" w:rsidP="0090596C">
            <w:pPr>
              <w:pStyle w:val="NormalIndent"/>
            </w:pPr>
            <w:r>
              <w:t>Age</w:t>
            </w:r>
          </w:p>
        </w:tc>
        <w:tc>
          <w:tcPr>
            <w:tcW w:w="3666" w:type="pct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FF856FA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27303A2D" w14:textId="77777777" w:rsidTr="00EE746D">
        <w:sdt>
          <w:sdtPr>
            <w:id w:val="572943512"/>
            <w:placeholder>
              <w:docPart w:val="BB1B88D3C50546FEA02018AE65EC8C9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1B31EFD5" w14:textId="77777777" w:rsidR="00650259" w:rsidRPr="00EE746D" w:rsidRDefault="0090596C" w:rsidP="0090596C">
                <w:pPr>
                  <w:pStyle w:val="NormalIndent"/>
                </w:pPr>
                <w:r w:rsidRPr="00EE746D">
                  <w:t>Address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CA912C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31EA07BC" w14:textId="77777777" w:rsidTr="00EE746D">
        <w:sdt>
          <w:sdtPr>
            <w:id w:val="-521243642"/>
            <w:placeholder>
              <w:docPart w:val="322664A1622D40EEB630B6C97B9E7E4E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00348720" w14:textId="77777777" w:rsidR="00650259" w:rsidRPr="00EE746D" w:rsidRDefault="0090596C" w:rsidP="0090596C">
                <w:pPr>
                  <w:pStyle w:val="NormalIndent"/>
                </w:pPr>
                <w:r w:rsidRPr="00EE746D">
                  <w:t>City/State/Zip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081A1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2D61318C" w14:textId="77777777" w:rsidTr="00EE746D">
        <w:sdt>
          <w:sdtPr>
            <w:id w:val="83577009"/>
            <w:placeholder>
              <w:docPart w:val="684AAADD650B4D58A5C814D57C7D337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7A377E1A" w14:textId="77777777" w:rsidR="00650259" w:rsidRPr="00EE746D" w:rsidRDefault="0090596C" w:rsidP="0090596C">
                <w:pPr>
                  <w:pStyle w:val="NormalIndent"/>
                </w:pPr>
                <w:r w:rsidRPr="00EE746D">
                  <w:t>Phone</w:t>
                </w:r>
              </w:p>
            </w:tc>
          </w:sdtContent>
        </w:sdt>
        <w:tc>
          <w:tcPr>
            <w:tcW w:w="147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ED9E3C" w14:textId="77777777" w:rsidR="00650259" w:rsidRPr="00EE746D" w:rsidRDefault="00650259" w:rsidP="007F7B5D">
            <w:pPr>
              <w:spacing w:before="120"/>
            </w:pPr>
          </w:p>
        </w:tc>
        <w:sdt>
          <w:sdtPr>
            <w:id w:val="-1074967882"/>
            <w:placeholder>
              <w:docPart w:val="82DD3518B12841A3A4DDCD7B96C6507C"/>
            </w:placeholder>
            <w:temporary/>
            <w:showingPlcHdr/>
            <w15:appearance w15:val="hidden"/>
          </w:sdtPr>
          <w:sdtEndPr/>
          <w:sdtContent>
            <w:tc>
              <w:tcPr>
                <w:tcW w:w="901" w:type="pct"/>
                <w:shd w:val="clear" w:color="auto" w:fill="auto"/>
                <w:vAlign w:val="bottom"/>
              </w:tcPr>
              <w:p w14:paraId="5FDC4820" w14:textId="77777777" w:rsidR="00650259" w:rsidRPr="00EE746D" w:rsidRDefault="0090596C" w:rsidP="0090596C">
                <w:r w:rsidRPr="00EE746D">
                  <w:t>Alt Phone</w:t>
                </w:r>
              </w:p>
            </w:tc>
          </w:sdtContent>
        </w:sdt>
        <w:tc>
          <w:tcPr>
            <w:tcW w:w="1286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C7D5C9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393B4FCF" w14:textId="77777777" w:rsidTr="00EE746D">
        <w:sdt>
          <w:sdtPr>
            <w:id w:val="-965116832"/>
            <w:placeholder>
              <w:docPart w:val="FDF4737DC4884EA6BF81F9E49345CDBE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04B6A42D" w14:textId="77777777" w:rsidR="00650259" w:rsidRPr="00EE746D" w:rsidRDefault="0090596C" w:rsidP="0090596C">
                <w:pPr>
                  <w:pStyle w:val="NormalIndent"/>
                </w:pPr>
                <w:r w:rsidRPr="00EE746D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DC4FD6E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271ED9C1" w14:textId="77777777" w:rsidTr="00EE746D">
        <w:trPr>
          <w:trHeight w:val="54"/>
        </w:trPr>
        <w:tc>
          <w:tcPr>
            <w:tcW w:w="5000" w:type="pct"/>
            <w:gridSpan w:val="6"/>
            <w:shd w:val="clear" w:color="auto" w:fill="auto"/>
          </w:tcPr>
          <w:p w14:paraId="337192F0" w14:textId="77777777" w:rsidR="00650259" w:rsidRPr="00EE746D" w:rsidRDefault="00650259" w:rsidP="00977F99">
            <w:pPr>
              <w:rPr>
                <w:rFonts w:asciiTheme="majorHAnsi" w:hAnsiTheme="majorHAnsi"/>
                <w:sz w:val="8"/>
              </w:rPr>
            </w:pPr>
          </w:p>
        </w:tc>
      </w:tr>
      <w:tr w:rsidR="00EE746D" w:rsidRPr="00EE746D" w14:paraId="0F4EA83B" w14:textId="77777777" w:rsidTr="00EE746D">
        <w:sdt>
          <w:sdtPr>
            <w:rPr>
              <w:b w:val="0"/>
              <w:color w:val="auto"/>
            </w:rPr>
            <w:id w:val="-1908759595"/>
            <w:placeholder>
              <w:docPart w:val="B662DB62606B487090941481ACE62FC9"/>
            </w:placeholder>
            <w:temporary/>
            <w:showingPlcHdr/>
            <w15:appearance w15:val="hidden"/>
          </w:sdtPr>
          <w:sdtEndPr/>
          <w:sdtContent>
            <w:tc>
              <w:tcPr>
                <w:tcW w:w="5000" w:type="pct"/>
                <w:gridSpan w:val="6"/>
                <w:shd w:val="clear" w:color="auto" w:fill="auto"/>
              </w:tcPr>
              <w:p w14:paraId="65948F69" w14:textId="77777777" w:rsidR="00650259" w:rsidRPr="00EE746D" w:rsidRDefault="0090596C" w:rsidP="0090596C">
                <w:pPr>
                  <w:pStyle w:val="Heading1"/>
                  <w:outlineLvl w:val="0"/>
                  <w:rPr>
                    <w:b w:val="0"/>
                    <w:color w:val="auto"/>
                  </w:rPr>
                </w:pPr>
                <w:r w:rsidRPr="00EE746D">
                  <w:rPr>
                    <w:b w:val="0"/>
                    <w:color w:val="auto"/>
                  </w:rPr>
                  <w:t>Parent 1 Info</w:t>
                </w:r>
              </w:p>
            </w:tc>
          </w:sdtContent>
        </w:sdt>
      </w:tr>
      <w:tr w:rsidR="00EE746D" w:rsidRPr="00EE746D" w14:paraId="14BD6D14" w14:textId="77777777" w:rsidTr="00EE746D">
        <w:sdt>
          <w:sdtPr>
            <w:id w:val="1384843028"/>
            <w:placeholder>
              <w:docPart w:val="E80D4B2BE4D14EFD8A7FD82B0CBDEE8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5798A74A" w14:textId="77777777" w:rsidR="00650259" w:rsidRPr="00EE746D" w:rsidRDefault="0090596C" w:rsidP="00F52451">
                <w:pPr>
                  <w:pStyle w:val="NormalIndent"/>
                </w:pPr>
                <w:r w:rsidRPr="00EE746D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656A325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71842943" w14:textId="77777777" w:rsidTr="00EE746D">
        <w:sdt>
          <w:sdtPr>
            <w:id w:val="1166290108"/>
            <w:placeholder>
              <w:docPart w:val="CFA5CD6B7C444B8CA31BA101F7325DE6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420E594E" w14:textId="77777777" w:rsidR="00650259" w:rsidRPr="00EE746D" w:rsidRDefault="0090596C" w:rsidP="00F52451">
                <w:pPr>
                  <w:pStyle w:val="NormalIndent"/>
                </w:pPr>
                <w:r w:rsidRPr="00EE746D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B84D24A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7F24032A" w14:textId="77777777" w:rsidTr="00EE746D">
        <w:sdt>
          <w:sdtPr>
            <w:id w:val="946660661"/>
            <w:placeholder>
              <w:docPart w:val="C2881BDB43804883992635E7D1B5DE6B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762FDB02" w14:textId="77777777" w:rsidR="00650259" w:rsidRPr="00EE746D" w:rsidRDefault="0090596C" w:rsidP="00F52451">
                <w:pPr>
                  <w:pStyle w:val="NormalIndent"/>
                </w:pPr>
                <w:r w:rsidRPr="00EE746D">
                  <w:t>Cell Phone</w:t>
                </w:r>
              </w:p>
            </w:tc>
          </w:sdtContent>
        </w:sdt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4F1DCAE" w14:textId="77777777" w:rsidR="00650259" w:rsidRPr="00EE746D" w:rsidRDefault="00650259" w:rsidP="007F7B5D">
            <w:pPr>
              <w:spacing w:before="120"/>
            </w:pPr>
          </w:p>
        </w:tc>
        <w:sdt>
          <w:sdtPr>
            <w:id w:val="-1223447272"/>
            <w:placeholder>
              <w:docPart w:val="44D8FE704AF445F299F4866BD5AB341A"/>
            </w:placeholder>
            <w:temporary/>
            <w:showingPlcHdr/>
            <w15:appearance w15:val="hidden"/>
          </w:sdtPr>
          <w:sdtEndPr/>
          <w:sdtContent>
            <w:tc>
              <w:tcPr>
                <w:tcW w:w="901" w:type="pct"/>
                <w:tcBorders>
                  <w:top w:val="single" w:sz="4" w:space="0" w:color="auto"/>
                </w:tcBorders>
                <w:shd w:val="clear" w:color="auto" w:fill="auto"/>
                <w:vAlign w:val="bottom"/>
              </w:tcPr>
              <w:p w14:paraId="6DABC9E9" w14:textId="77777777" w:rsidR="00650259" w:rsidRPr="00EE746D" w:rsidRDefault="0090596C" w:rsidP="00F52451">
                <w:r w:rsidRPr="00EE746D">
                  <w:t>Work Phone</w:t>
                </w:r>
              </w:p>
            </w:tc>
          </w:sdtContent>
        </w:sdt>
        <w:tc>
          <w:tcPr>
            <w:tcW w:w="128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26DF384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3A47F0B3" w14:textId="77777777" w:rsidTr="00EE746D">
        <w:sdt>
          <w:sdtPr>
            <w:id w:val="1334104394"/>
            <w:placeholder>
              <w:docPart w:val="31ABF9B2B1AC4A57A5728331284ED68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239A57F9" w14:textId="77777777" w:rsidR="00650259" w:rsidRPr="00EE746D" w:rsidRDefault="0090596C" w:rsidP="00F52451">
                <w:pPr>
                  <w:pStyle w:val="NormalIndent"/>
                </w:pPr>
                <w:r w:rsidRPr="00EE746D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2DACB7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610CD8A5" w14:textId="77777777" w:rsidTr="00EE746D">
        <w:tc>
          <w:tcPr>
            <w:tcW w:w="769" w:type="pct"/>
            <w:gridSpan w:val="2"/>
            <w:shd w:val="clear" w:color="auto" w:fill="auto"/>
            <w:vAlign w:val="bottom"/>
          </w:tcPr>
          <w:p w14:paraId="74E9E58E" w14:textId="77777777" w:rsidR="00650259" w:rsidRPr="00EE746D" w:rsidRDefault="00650259" w:rsidP="0090596C">
            <w:pPr>
              <w:spacing w:before="120"/>
              <w:ind w:left="698"/>
            </w:pPr>
            <w:r w:rsidRPr="00EE746D">
              <w:rPr>
                <w:sz w:val="36"/>
              </w:rPr>
              <w:sym w:font="Wingdings 2" w:char="F0A3"/>
            </w:r>
          </w:p>
        </w:tc>
        <w:sdt>
          <w:sdtPr>
            <w:id w:val="714092271"/>
            <w:placeholder>
              <w:docPart w:val="8CC4DD45E5224F90856ED065235FD000"/>
            </w:placeholder>
            <w:temporary/>
            <w:showingPlcHdr/>
            <w15:appearance w15:val="hidden"/>
          </w:sdtPr>
          <w:sdtEndPr/>
          <w:sdtContent>
            <w:tc>
              <w:tcPr>
                <w:tcW w:w="4231" w:type="pct"/>
                <w:gridSpan w:val="4"/>
                <w:shd w:val="clear" w:color="auto" w:fill="auto"/>
                <w:vAlign w:val="bottom"/>
              </w:tcPr>
              <w:p w14:paraId="4C187351" w14:textId="77777777" w:rsidR="00650259" w:rsidRPr="00EE746D" w:rsidRDefault="0090596C" w:rsidP="00F52451">
                <w:r w:rsidRPr="00EE746D">
                  <w:t>Opt in as a Volunteer</w:t>
                </w:r>
              </w:p>
            </w:tc>
          </w:sdtContent>
        </w:sdt>
      </w:tr>
      <w:tr w:rsidR="00EE746D" w:rsidRPr="00EE746D" w14:paraId="634D5C86" w14:textId="77777777" w:rsidTr="00EE746D">
        <w:trPr>
          <w:trHeight w:val="54"/>
        </w:trPr>
        <w:tc>
          <w:tcPr>
            <w:tcW w:w="5000" w:type="pct"/>
            <w:gridSpan w:val="6"/>
            <w:shd w:val="clear" w:color="auto" w:fill="auto"/>
          </w:tcPr>
          <w:p w14:paraId="44E01333" w14:textId="77777777" w:rsidR="00650259" w:rsidRPr="00EE746D" w:rsidRDefault="00650259" w:rsidP="00977F99">
            <w:pPr>
              <w:rPr>
                <w:rFonts w:asciiTheme="majorHAnsi" w:hAnsiTheme="majorHAnsi"/>
                <w:sz w:val="8"/>
              </w:rPr>
            </w:pPr>
          </w:p>
        </w:tc>
      </w:tr>
      <w:tr w:rsidR="00EE746D" w:rsidRPr="00EE746D" w14:paraId="141CBA95" w14:textId="77777777" w:rsidTr="00EE746D">
        <w:bookmarkStart w:id="1" w:name="_Hlk521325947" w:displacedByCustomXml="next"/>
        <w:sdt>
          <w:sdtPr>
            <w:rPr>
              <w:b w:val="0"/>
              <w:color w:val="auto"/>
            </w:rPr>
            <w:id w:val="-1631782448"/>
            <w:placeholder>
              <w:docPart w:val="9D610FABFB274F7495E246D8F57A8401"/>
            </w:placeholder>
            <w:temporary/>
            <w:showingPlcHdr/>
            <w15:appearance w15:val="hidden"/>
          </w:sdtPr>
          <w:sdtEndPr/>
          <w:sdtContent>
            <w:tc>
              <w:tcPr>
                <w:tcW w:w="5000" w:type="pct"/>
                <w:gridSpan w:val="6"/>
                <w:shd w:val="clear" w:color="auto" w:fill="auto"/>
              </w:tcPr>
              <w:p w14:paraId="29E36815" w14:textId="77777777" w:rsidR="00650259" w:rsidRPr="00EE746D" w:rsidRDefault="0090596C" w:rsidP="0090596C">
                <w:pPr>
                  <w:pStyle w:val="Heading1"/>
                  <w:outlineLvl w:val="0"/>
                  <w:rPr>
                    <w:b w:val="0"/>
                    <w:color w:val="auto"/>
                  </w:rPr>
                </w:pPr>
                <w:r w:rsidRPr="00EE746D">
                  <w:rPr>
                    <w:b w:val="0"/>
                    <w:color w:val="auto"/>
                  </w:rPr>
                  <w:t>Parent 2 Info</w:t>
                </w:r>
              </w:p>
            </w:tc>
          </w:sdtContent>
        </w:sdt>
      </w:tr>
      <w:tr w:rsidR="00EE746D" w:rsidRPr="00EE746D" w14:paraId="0734FE12" w14:textId="77777777" w:rsidTr="00EE746D">
        <w:bookmarkEnd w:id="1" w:displacedByCustomXml="next"/>
        <w:sdt>
          <w:sdtPr>
            <w:id w:val="-2047821762"/>
            <w:placeholder>
              <w:docPart w:val="09B57CDB21014B0CB77D565B475AEFCB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2D2EAE83" w14:textId="77777777" w:rsidR="00650259" w:rsidRPr="00EE746D" w:rsidRDefault="00F52451" w:rsidP="00F52451">
                <w:pPr>
                  <w:pStyle w:val="NormalIndent"/>
                </w:pPr>
                <w:r w:rsidRPr="00EE746D">
                  <w:rPr>
                    <w:rStyle w:val="PlaceholderText"/>
                    <w:color w:val="auto"/>
                  </w:rPr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E99CE5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141AE867" w14:textId="77777777" w:rsidTr="00EE746D">
        <w:sdt>
          <w:sdtPr>
            <w:id w:val="-1368443858"/>
            <w:placeholder>
              <w:docPart w:val="C445C6DB9F0C4AA7B158F32261B16F7B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1703BC34" w14:textId="77777777" w:rsidR="00650259" w:rsidRPr="00EE746D" w:rsidRDefault="00F52451" w:rsidP="00F52451">
                <w:pPr>
                  <w:pStyle w:val="NormalIndent"/>
                </w:pPr>
                <w:r w:rsidRPr="00EE746D">
                  <w:rPr>
                    <w:rStyle w:val="PlaceholderText"/>
                    <w:color w:val="auto"/>
                  </w:rPr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557CB32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5A8C6D1F" w14:textId="77777777" w:rsidTr="00EE746D">
        <w:sdt>
          <w:sdtPr>
            <w:id w:val="-201941420"/>
            <w:placeholder>
              <w:docPart w:val="1C89E1E20EE84662A01C8C794506B435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67526379" w14:textId="77777777" w:rsidR="00650259" w:rsidRPr="00EE746D" w:rsidRDefault="00F52451" w:rsidP="00F52451">
                <w:pPr>
                  <w:pStyle w:val="NormalIndent"/>
                </w:pPr>
                <w:r w:rsidRPr="00EE746D">
                  <w:rPr>
                    <w:rStyle w:val="PlaceholderText"/>
                    <w:color w:val="auto"/>
                  </w:rPr>
                  <w:t>Cell Phone</w:t>
                </w:r>
              </w:p>
            </w:tc>
          </w:sdtContent>
        </w:sdt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EBF11AA" w14:textId="77777777" w:rsidR="00650259" w:rsidRPr="00EE746D" w:rsidRDefault="00650259" w:rsidP="007F7B5D">
            <w:pPr>
              <w:spacing w:before="120"/>
            </w:pPr>
          </w:p>
        </w:tc>
        <w:sdt>
          <w:sdtPr>
            <w:id w:val="-448942189"/>
            <w:placeholder>
              <w:docPart w:val="9DF8E5927B614E48BBD2FDB2A6E7BDEA"/>
            </w:placeholder>
            <w:temporary/>
            <w:showingPlcHdr/>
            <w15:appearance w15:val="hidden"/>
          </w:sdtPr>
          <w:sdtEndPr/>
          <w:sdtContent>
            <w:tc>
              <w:tcPr>
                <w:tcW w:w="901" w:type="pct"/>
                <w:tcBorders>
                  <w:top w:val="single" w:sz="4" w:space="0" w:color="auto"/>
                </w:tcBorders>
                <w:shd w:val="clear" w:color="auto" w:fill="auto"/>
                <w:vAlign w:val="bottom"/>
              </w:tcPr>
              <w:p w14:paraId="6315987F" w14:textId="77777777" w:rsidR="00650259" w:rsidRPr="00EE746D" w:rsidRDefault="00F52451" w:rsidP="00F52451">
                <w:r w:rsidRPr="00EE746D">
                  <w:t>Work Phone</w:t>
                </w:r>
              </w:p>
            </w:tc>
          </w:sdtContent>
        </w:sdt>
        <w:tc>
          <w:tcPr>
            <w:tcW w:w="128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E883600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5B1FBDCD" w14:textId="77777777" w:rsidTr="00EE746D">
        <w:sdt>
          <w:sdtPr>
            <w:id w:val="-1359804501"/>
            <w:placeholder>
              <w:docPart w:val="7FF9A9ACF49E438F9F4B5615E5ED4DB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shd w:val="clear" w:color="auto" w:fill="auto"/>
                <w:vAlign w:val="bottom"/>
              </w:tcPr>
              <w:p w14:paraId="58433745" w14:textId="77777777" w:rsidR="00650259" w:rsidRPr="00EE746D" w:rsidRDefault="00F52451" w:rsidP="00F52451">
                <w:pPr>
                  <w:pStyle w:val="NormalIndent"/>
                </w:pPr>
                <w:r w:rsidRPr="00EE746D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5AC3952" w14:textId="77777777" w:rsidR="00650259" w:rsidRPr="00EE746D" w:rsidRDefault="00650259" w:rsidP="007F7B5D">
            <w:pPr>
              <w:spacing w:before="120"/>
            </w:pPr>
          </w:p>
        </w:tc>
      </w:tr>
      <w:tr w:rsidR="00EE746D" w:rsidRPr="00EE746D" w14:paraId="7B05163A" w14:textId="77777777" w:rsidTr="00EE746D">
        <w:tc>
          <w:tcPr>
            <w:tcW w:w="769" w:type="pct"/>
            <w:gridSpan w:val="2"/>
            <w:shd w:val="clear" w:color="auto" w:fill="auto"/>
            <w:vAlign w:val="bottom"/>
          </w:tcPr>
          <w:p w14:paraId="6BC15875" w14:textId="1EFE3020" w:rsidR="00E677FE" w:rsidRPr="00EE746D" w:rsidRDefault="00E677FE" w:rsidP="0090596C">
            <w:pPr>
              <w:spacing w:before="120"/>
              <w:ind w:left="698"/>
              <w:rPr>
                <w:sz w:val="36"/>
              </w:rPr>
            </w:pPr>
          </w:p>
        </w:tc>
        <w:tc>
          <w:tcPr>
            <w:tcW w:w="4231" w:type="pct"/>
            <w:gridSpan w:val="4"/>
            <w:shd w:val="clear" w:color="auto" w:fill="auto"/>
            <w:vAlign w:val="bottom"/>
          </w:tcPr>
          <w:p w14:paraId="736B6B6C" w14:textId="5F56C631" w:rsidR="00E677FE" w:rsidRPr="00EE746D" w:rsidRDefault="00E677FE" w:rsidP="007F7B5D">
            <w:pPr>
              <w:spacing w:before="120"/>
            </w:pPr>
          </w:p>
        </w:tc>
      </w:tr>
      <w:tr w:rsidR="00EE746D" w:rsidRPr="00EE746D" w14:paraId="1C27E2A4" w14:textId="77777777" w:rsidTr="00EE746D">
        <w:tc>
          <w:tcPr>
            <w:tcW w:w="1334" w:type="pct"/>
            <w:gridSpan w:val="3"/>
            <w:shd w:val="clear" w:color="auto" w:fill="auto"/>
            <w:vAlign w:val="bottom"/>
          </w:tcPr>
          <w:p w14:paraId="0D32A2FD" w14:textId="77777777" w:rsidR="00650259" w:rsidRPr="00EE746D" w:rsidRDefault="00650259" w:rsidP="0090596C">
            <w:pPr>
              <w:rPr>
                <w:rFonts w:asciiTheme="majorHAnsi" w:hAnsiTheme="majorHAnsi"/>
                <w:sz w:val="8"/>
              </w:rPr>
            </w:pPr>
          </w:p>
        </w:tc>
        <w:tc>
          <w:tcPr>
            <w:tcW w:w="3666" w:type="pct"/>
            <w:gridSpan w:val="3"/>
            <w:shd w:val="clear" w:color="auto" w:fill="auto"/>
            <w:vAlign w:val="bottom"/>
          </w:tcPr>
          <w:p w14:paraId="6AA37762" w14:textId="77777777" w:rsidR="00650259" w:rsidRPr="00EE746D" w:rsidRDefault="00650259" w:rsidP="0090596C">
            <w:pPr>
              <w:rPr>
                <w:rFonts w:asciiTheme="majorHAnsi" w:hAnsiTheme="majorHAnsi"/>
                <w:sz w:val="8"/>
              </w:rPr>
            </w:pPr>
          </w:p>
        </w:tc>
      </w:tr>
      <w:tr w:rsidR="00EE746D" w:rsidRPr="00EE746D" w14:paraId="5AB19B85" w14:textId="77777777" w:rsidTr="00EE746D">
        <w:tc>
          <w:tcPr>
            <w:tcW w:w="337" w:type="pct"/>
            <w:shd w:val="clear" w:color="auto" w:fill="auto"/>
            <w:vAlign w:val="bottom"/>
          </w:tcPr>
          <w:p w14:paraId="412E609B" w14:textId="054034C5" w:rsidR="00E677FE" w:rsidRPr="00EE746D" w:rsidRDefault="00E677FE" w:rsidP="00F52451">
            <w:pPr>
              <w:spacing w:before="120"/>
              <w:ind w:left="-20"/>
              <w:rPr>
                <w:sz w:val="36"/>
              </w:rPr>
            </w:pPr>
          </w:p>
        </w:tc>
        <w:tc>
          <w:tcPr>
            <w:tcW w:w="4663" w:type="pct"/>
            <w:gridSpan w:val="5"/>
            <w:shd w:val="clear" w:color="auto" w:fill="auto"/>
            <w:vAlign w:val="bottom"/>
          </w:tcPr>
          <w:p w14:paraId="2B3CE889" w14:textId="139CE66A" w:rsidR="00E677FE" w:rsidRPr="00EE746D" w:rsidRDefault="00E677FE" w:rsidP="00F52451">
            <w:pPr>
              <w:spacing w:before="120"/>
            </w:pPr>
          </w:p>
        </w:tc>
      </w:tr>
    </w:tbl>
    <w:p w14:paraId="6AA82FA8" w14:textId="77777777" w:rsidR="00CE6104" w:rsidRPr="0090596C" w:rsidRDefault="00CE6104" w:rsidP="00E677FE">
      <w:pPr>
        <w:spacing w:after="0"/>
        <w:rPr>
          <w:sz w:val="12"/>
          <w:szCs w:val="16"/>
        </w:rPr>
      </w:pPr>
    </w:p>
    <w:sectPr w:rsidR="00CE6104" w:rsidRPr="0090596C" w:rsidSect="00EE746D">
      <w:headerReference w:type="default" r:id="rId10"/>
      <w:footerReference w:type="default" r:id="rId11"/>
      <w:pgSz w:w="12240" w:h="15840"/>
      <w:pgMar w:top="1440" w:right="1440" w:bottom="1008" w:left="1440" w:header="720" w:footer="432" w:gutter="0"/>
      <w:pgBorders w:offsetFrom="page">
        <w:top w:val="dashDotStroked" w:sz="24" w:space="24" w:color="0070C0"/>
        <w:left w:val="dashDotStroked" w:sz="24" w:space="24" w:color="0070C0"/>
        <w:bottom w:val="dashDotStroked" w:sz="24" w:space="24" w:color="0070C0"/>
        <w:right w:val="dashDotStroked" w:sz="24" w:space="24" w:color="0070C0"/>
      </w:pgBorders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152833" w14:textId="77777777" w:rsidR="00432E9B" w:rsidRDefault="00432E9B" w:rsidP="00650259">
      <w:pPr>
        <w:spacing w:after="0" w:line="240" w:lineRule="auto"/>
      </w:pPr>
      <w:r>
        <w:separator/>
      </w:r>
    </w:p>
  </w:endnote>
  <w:endnote w:type="continuationSeparator" w:id="0">
    <w:p w14:paraId="1BB3605F" w14:textId="77777777" w:rsidR="00432E9B" w:rsidRDefault="00432E9B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3CDA1ED6-D989-476E-A828-F77C552F15E2}"/>
    <w:embedBold r:id="rId2" w:fontKey="{FBC644DD-3A4E-4840-A40C-88EABA9D77B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F5A1F33-4E1D-49AB-9341-B1E03D72FB7D}"/>
    <w:embedBold r:id="rId4" w:fontKey="{FA1FCD4E-7522-42B4-9D6B-B97CAC18B36A}"/>
    <w:embedItalic r:id="rId5" w:fontKey="{D7431816-D6BE-4D0F-B71B-50E032B6C44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E450A4F2-9C12-4944-8B86-7E972728E0DA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92B52043-F037-49DF-B1B8-4F7CCA3F70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7F7B5D" w:rsidRPr="007F7B5D" w14:paraId="63C7645D" w14:textId="77777777" w:rsidTr="00C4167A">
      <w:tc>
        <w:tcPr>
          <w:tcW w:w="4675" w:type="dxa"/>
          <w:vAlign w:val="center"/>
        </w:tcPr>
        <w:p w14:paraId="62F52538" w14:textId="1853136D" w:rsidR="007F7B5D" w:rsidRPr="007F7B5D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</w:rPr>
          </w:pPr>
        </w:p>
      </w:tc>
      <w:tc>
        <w:tcPr>
          <w:tcW w:w="4675" w:type="dxa"/>
          <w:vAlign w:val="center"/>
        </w:tcPr>
        <w:p w14:paraId="71A1B5C6" w14:textId="4C66D05F" w:rsidR="007F7B5D" w:rsidRPr="007F7B5D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</w:p>
      </w:tc>
    </w:tr>
  </w:tbl>
  <w:p w14:paraId="7362324D" w14:textId="77777777" w:rsidR="0090596C" w:rsidRDefault="0090596C" w:rsidP="007F7B5D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CF6DC" w14:textId="77777777" w:rsidR="00432E9B" w:rsidRDefault="00432E9B" w:rsidP="00650259">
      <w:pPr>
        <w:spacing w:after="0" w:line="240" w:lineRule="auto"/>
      </w:pPr>
      <w:r>
        <w:separator/>
      </w:r>
    </w:p>
  </w:footnote>
  <w:footnote w:type="continuationSeparator" w:id="0">
    <w:p w14:paraId="7853D6EE" w14:textId="77777777" w:rsidR="00432E9B" w:rsidRDefault="00432E9B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90596C" w14:paraId="3D0E2230" w14:textId="77777777" w:rsidTr="0090596C">
      <w:trPr>
        <w:trHeight w:val="990"/>
      </w:trPr>
      <w:tc>
        <w:tcPr>
          <w:tcW w:w="1350" w:type="dxa"/>
          <w:vAlign w:val="center"/>
        </w:tcPr>
        <w:p w14:paraId="0AE042E2" w14:textId="3E29F7A2" w:rsidR="0090596C" w:rsidRDefault="0090596C" w:rsidP="0090596C">
          <w:pPr>
            <w:pStyle w:val="Header"/>
            <w:ind w:left="-108"/>
          </w:pPr>
          <w:bookmarkStart w:id="2" w:name="_Hlk521325785"/>
        </w:p>
      </w:tc>
      <w:tc>
        <w:tcPr>
          <w:tcW w:w="8000" w:type="dxa"/>
          <w:vAlign w:val="center"/>
        </w:tcPr>
        <w:p w14:paraId="58728967" w14:textId="4C3AFFBE" w:rsidR="0090596C" w:rsidRPr="0090596C" w:rsidRDefault="00EE746D" w:rsidP="0090596C">
          <w:pPr>
            <w:pStyle w:val="Header"/>
          </w:pPr>
          <w:r>
            <w:t>AVA Non Travel Registration Form</w:t>
          </w:r>
        </w:p>
      </w:tc>
    </w:tr>
    <w:bookmarkEnd w:id="2"/>
  </w:tbl>
  <w:p w14:paraId="6242693F" w14:textId="77777777" w:rsidR="00650259" w:rsidRPr="0090596C" w:rsidRDefault="00650259" w:rsidP="0090596C">
    <w:pPr>
      <w:pStyle w:val="NoSpacing"/>
      <w:spacing w:after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46D"/>
    <w:rsid w:val="000456E1"/>
    <w:rsid w:val="00052382"/>
    <w:rsid w:val="0006568A"/>
    <w:rsid w:val="00076F0F"/>
    <w:rsid w:val="00084253"/>
    <w:rsid w:val="000D1F49"/>
    <w:rsid w:val="001727CA"/>
    <w:rsid w:val="002928D0"/>
    <w:rsid w:val="002C56E6"/>
    <w:rsid w:val="00361E11"/>
    <w:rsid w:val="003B4744"/>
    <w:rsid w:val="003F0847"/>
    <w:rsid w:val="0040090B"/>
    <w:rsid w:val="00432E9B"/>
    <w:rsid w:val="0046302A"/>
    <w:rsid w:val="00487D2D"/>
    <w:rsid w:val="004D5D62"/>
    <w:rsid w:val="005112D0"/>
    <w:rsid w:val="00577E06"/>
    <w:rsid w:val="00590C78"/>
    <w:rsid w:val="005A3BF7"/>
    <w:rsid w:val="005F2035"/>
    <w:rsid w:val="005F7990"/>
    <w:rsid w:val="0063739C"/>
    <w:rsid w:val="00650259"/>
    <w:rsid w:val="00770F25"/>
    <w:rsid w:val="007A35A8"/>
    <w:rsid w:val="007B0A85"/>
    <w:rsid w:val="007C6A52"/>
    <w:rsid w:val="007F7B5D"/>
    <w:rsid w:val="0082043E"/>
    <w:rsid w:val="00836129"/>
    <w:rsid w:val="008E203A"/>
    <w:rsid w:val="0090596C"/>
    <w:rsid w:val="0091229C"/>
    <w:rsid w:val="00940E73"/>
    <w:rsid w:val="0098597D"/>
    <w:rsid w:val="009F619A"/>
    <w:rsid w:val="009F6DDE"/>
    <w:rsid w:val="00A370A8"/>
    <w:rsid w:val="00B01402"/>
    <w:rsid w:val="00BD4753"/>
    <w:rsid w:val="00BD5CB1"/>
    <w:rsid w:val="00BE62EE"/>
    <w:rsid w:val="00C003BA"/>
    <w:rsid w:val="00C46878"/>
    <w:rsid w:val="00CB4A51"/>
    <w:rsid w:val="00CD4532"/>
    <w:rsid w:val="00CD47B0"/>
    <w:rsid w:val="00CD70CE"/>
    <w:rsid w:val="00CE6104"/>
    <w:rsid w:val="00CE7918"/>
    <w:rsid w:val="00D16163"/>
    <w:rsid w:val="00DB3FAD"/>
    <w:rsid w:val="00E139C4"/>
    <w:rsid w:val="00E61C09"/>
    <w:rsid w:val="00E677FE"/>
    <w:rsid w:val="00EB3B58"/>
    <w:rsid w:val="00EC7359"/>
    <w:rsid w:val="00EE3054"/>
    <w:rsid w:val="00EE746D"/>
    <w:rsid w:val="00F00606"/>
    <w:rsid w:val="00F01256"/>
    <w:rsid w:val="00F52451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F9C7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7F7B5D"/>
  </w:style>
  <w:style w:type="paragraph" w:styleId="Heading1">
    <w:name w:val="heading 1"/>
    <w:basedOn w:val="Normal"/>
    <w:link w:val="Heading1Char"/>
    <w:uiPriority w:val="1"/>
    <w:qFormat/>
    <w:rsid w:val="0090596C"/>
    <w:pPr>
      <w:spacing w:before="60" w:after="60" w:line="240" w:lineRule="auto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0596C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90596C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90596C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596C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90596C"/>
    <w:pPr>
      <w:tabs>
        <w:tab w:val="center" w:pos="4680"/>
        <w:tab w:val="right" w:pos="9360"/>
      </w:tabs>
      <w:spacing w:after="0"/>
    </w:pPr>
    <w:rPr>
      <w:rFonts w:asciiTheme="majorHAnsi" w:hAnsiTheme="majorHAnsi"/>
      <w:b/>
      <w:noProof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0596C"/>
    <w:rPr>
      <w:rFonts w:asciiTheme="majorHAnsi" w:hAnsiTheme="majorHAnsi"/>
      <w:b/>
      <w:noProof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7F7B5D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F7B5D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90596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90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0596C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059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rForbesOne\AppData\Roaming\Microsoft\Templates\Directory%20collection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15CA075484041F4A2CBFC692D3F4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4E7620-6468-4D7B-AA96-1582C27EEBD2}"/>
      </w:docPartPr>
      <w:docPartBody>
        <w:p w:rsidR="00000000" w:rsidRDefault="00844311">
          <w:pPr>
            <w:pStyle w:val="B15CA075484041F4A2CBFC692D3F4F72"/>
          </w:pPr>
          <w:r w:rsidRPr="0090596C">
            <w:t>First Name</w:t>
          </w:r>
        </w:p>
      </w:docPartBody>
    </w:docPart>
    <w:docPart>
      <w:docPartPr>
        <w:name w:val="67642B5434224572A78DD21A448219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9059F3-04DF-4DC4-80A7-B4A646B96108}"/>
      </w:docPartPr>
      <w:docPartBody>
        <w:p w:rsidR="00000000" w:rsidRDefault="00844311">
          <w:pPr>
            <w:pStyle w:val="67642B5434224572A78DD21A448219C2"/>
          </w:pPr>
          <w:r w:rsidRPr="0090596C">
            <w:t>Last Name</w:t>
          </w:r>
        </w:p>
      </w:docPartBody>
    </w:docPart>
    <w:docPart>
      <w:docPartPr>
        <w:name w:val="BB1B88D3C50546FEA02018AE65EC8C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18C22-70A2-4E44-A211-C573EAAA5F76}"/>
      </w:docPartPr>
      <w:docPartBody>
        <w:p w:rsidR="00000000" w:rsidRDefault="00844311">
          <w:pPr>
            <w:pStyle w:val="BB1B88D3C50546FEA02018AE65EC8C9F"/>
          </w:pPr>
          <w:r w:rsidRPr="0090596C">
            <w:t>Address</w:t>
          </w:r>
        </w:p>
      </w:docPartBody>
    </w:docPart>
    <w:docPart>
      <w:docPartPr>
        <w:name w:val="322664A1622D40EEB630B6C97B9E7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E25E21-4D79-445D-B601-B2139E3E1F52}"/>
      </w:docPartPr>
      <w:docPartBody>
        <w:p w:rsidR="00000000" w:rsidRDefault="00844311">
          <w:pPr>
            <w:pStyle w:val="322664A1622D40EEB630B6C97B9E7E4E"/>
          </w:pPr>
          <w:r w:rsidRPr="0090596C">
            <w:t>City/State/Zip</w:t>
          </w:r>
        </w:p>
      </w:docPartBody>
    </w:docPart>
    <w:docPart>
      <w:docPartPr>
        <w:name w:val="684AAADD650B4D58A5C814D57C7D33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73E92-9E0A-4E2C-925C-8E652D7170F2}"/>
      </w:docPartPr>
      <w:docPartBody>
        <w:p w:rsidR="00000000" w:rsidRDefault="00844311">
          <w:pPr>
            <w:pStyle w:val="684AAADD650B4D58A5C814D57C7D3378"/>
          </w:pPr>
          <w:r w:rsidRPr="0090596C">
            <w:t>Phone</w:t>
          </w:r>
        </w:p>
      </w:docPartBody>
    </w:docPart>
    <w:docPart>
      <w:docPartPr>
        <w:name w:val="82DD3518B12841A3A4DDCD7B96C650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3622EB-C8AE-4226-B8C5-D173C17BE0D4}"/>
      </w:docPartPr>
      <w:docPartBody>
        <w:p w:rsidR="00000000" w:rsidRDefault="00844311">
          <w:pPr>
            <w:pStyle w:val="82DD3518B12841A3A4DDCD7B96C6507C"/>
          </w:pPr>
          <w:r w:rsidRPr="0090596C">
            <w:t>Alt Phone</w:t>
          </w:r>
        </w:p>
      </w:docPartBody>
    </w:docPart>
    <w:docPart>
      <w:docPartPr>
        <w:name w:val="FDF4737DC4884EA6BF81F9E49345CD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9FF4E2-6C3B-49F9-BB2D-EB55669BA98E}"/>
      </w:docPartPr>
      <w:docPartBody>
        <w:p w:rsidR="00000000" w:rsidRDefault="00844311">
          <w:pPr>
            <w:pStyle w:val="FDF4737DC4884EA6BF81F9E49345CDBE"/>
          </w:pPr>
          <w:r w:rsidRPr="0090596C">
            <w:t>Email</w:t>
          </w:r>
        </w:p>
      </w:docPartBody>
    </w:docPart>
    <w:docPart>
      <w:docPartPr>
        <w:name w:val="B662DB62606B487090941481ACE62F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516780-7F3C-4C3B-8641-04BDE6137021}"/>
      </w:docPartPr>
      <w:docPartBody>
        <w:p w:rsidR="00000000" w:rsidRDefault="00844311">
          <w:pPr>
            <w:pStyle w:val="B662DB62606B487090941481ACE62FC9"/>
          </w:pPr>
          <w:r>
            <w:t>Parent 1 Info</w:t>
          </w:r>
        </w:p>
      </w:docPartBody>
    </w:docPart>
    <w:docPart>
      <w:docPartPr>
        <w:name w:val="E80D4B2BE4D14EFD8A7FD82B0CBDE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A15A24-5B33-4B10-8BB0-CB96C36E8A60}"/>
      </w:docPartPr>
      <w:docPartBody>
        <w:p w:rsidR="00000000" w:rsidRDefault="00844311">
          <w:pPr>
            <w:pStyle w:val="E80D4B2BE4D14EFD8A7FD82B0CBDEE88"/>
          </w:pPr>
          <w:r w:rsidRPr="0090596C">
            <w:t>First Name</w:t>
          </w:r>
        </w:p>
      </w:docPartBody>
    </w:docPart>
    <w:docPart>
      <w:docPartPr>
        <w:name w:val="CFA5CD6B7C444B8CA31BA101F7325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D06879-76A0-4EFD-A264-04709E3313F6}"/>
      </w:docPartPr>
      <w:docPartBody>
        <w:p w:rsidR="00000000" w:rsidRDefault="00844311">
          <w:pPr>
            <w:pStyle w:val="CFA5CD6B7C444B8CA31BA101F7325DE6"/>
          </w:pPr>
          <w:r w:rsidRPr="0090596C">
            <w:t>Last Name</w:t>
          </w:r>
        </w:p>
      </w:docPartBody>
    </w:docPart>
    <w:docPart>
      <w:docPartPr>
        <w:name w:val="C2881BDB43804883992635E7D1B5DE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BA6B42-6D26-49C8-8166-021B97889398}"/>
      </w:docPartPr>
      <w:docPartBody>
        <w:p w:rsidR="00000000" w:rsidRDefault="00844311">
          <w:pPr>
            <w:pStyle w:val="C2881BDB43804883992635E7D1B5DE6B"/>
          </w:pPr>
          <w:r w:rsidRPr="0090596C">
            <w:t>Cell Phone</w:t>
          </w:r>
        </w:p>
      </w:docPartBody>
    </w:docPart>
    <w:docPart>
      <w:docPartPr>
        <w:name w:val="44D8FE704AF445F299F4866BD5AB34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2BAB8-2158-4CA0-87C4-3F4691434024}"/>
      </w:docPartPr>
      <w:docPartBody>
        <w:p w:rsidR="00000000" w:rsidRDefault="00844311">
          <w:pPr>
            <w:pStyle w:val="44D8FE704AF445F299F4866BD5AB341A"/>
          </w:pPr>
          <w:r w:rsidRPr="0090596C">
            <w:t>Work Phone</w:t>
          </w:r>
        </w:p>
      </w:docPartBody>
    </w:docPart>
    <w:docPart>
      <w:docPartPr>
        <w:name w:val="31ABF9B2B1AC4A57A5728331284ED6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A44434-689C-4ED6-8B00-B94232C2EC9B}"/>
      </w:docPartPr>
      <w:docPartBody>
        <w:p w:rsidR="00000000" w:rsidRDefault="00844311">
          <w:pPr>
            <w:pStyle w:val="31ABF9B2B1AC4A57A5728331284ED684"/>
          </w:pPr>
          <w:r w:rsidRPr="0090596C">
            <w:t>Email</w:t>
          </w:r>
        </w:p>
      </w:docPartBody>
    </w:docPart>
    <w:docPart>
      <w:docPartPr>
        <w:name w:val="8CC4DD45E5224F90856ED065235FD0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FC74ED-F1B9-40DA-99E9-70C48E9974D2}"/>
      </w:docPartPr>
      <w:docPartBody>
        <w:p w:rsidR="00000000" w:rsidRDefault="00844311">
          <w:pPr>
            <w:pStyle w:val="8CC4DD45E5224F90856ED065235FD000"/>
          </w:pPr>
          <w:r w:rsidRPr="0090596C">
            <w:t>Opt in as a Volunteer</w:t>
          </w:r>
        </w:p>
      </w:docPartBody>
    </w:docPart>
    <w:docPart>
      <w:docPartPr>
        <w:name w:val="9D610FABFB274F7495E246D8F57A84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1DDA00-0C39-46E7-AA2C-262A9127BE32}"/>
      </w:docPartPr>
      <w:docPartBody>
        <w:p w:rsidR="00000000" w:rsidRDefault="00844311">
          <w:pPr>
            <w:pStyle w:val="9D610FABFB274F7495E246D8F57A8401"/>
          </w:pPr>
          <w:r w:rsidRPr="0090596C">
            <w:t>Parent 2 Info</w:t>
          </w:r>
        </w:p>
      </w:docPartBody>
    </w:docPart>
    <w:docPart>
      <w:docPartPr>
        <w:name w:val="09B57CDB21014B0CB77D565B475AEF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DC1D30-C3FA-4FAC-B8D4-D742928A4B04}"/>
      </w:docPartPr>
      <w:docPartBody>
        <w:p w:rsidR="00000000" w:rsidRDefault="00844311">
          <w:pPr>
            <w:pStyle w:val="09B57CDB21014B0CB77D565B475AEFCB"/>
          </w:pPr>
          <w:r w:rsidRPr="00F52451">
            <w:rPr>
              <w:rStyle w:val="PlaceholderText"/>
            </w:rPr>
            <w:t>First Name</w:t>
          </w:r>
        </w:p>
      </w:docPartBody>
    </w:docPart>
    <w:docPart>
      <w:docPartPr>
        <w:name w:val="C445C6DB9F0C4AA7B158F32261B16F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177B37-0F41-4037-94DF-8FA575F69630}"/>
      </w:docPartPr>
      <w:docPartBody>
        <w:p w:rsidR="00000000" w:rsidRDefault="00844311">
          <w:pPr>
            <w:pStyle w:val="C445C6DB9F0C4AA7B158F32261B16F7B"/>
          </w:pPr>
          <w:r w:rsidRPr="00F52451">
            <w:rPr>
              <w:rStyle w:val="PlaceholderText"/>
            </w:rPr>
            <w:t>Last Name</w:t>
          </w:r>
        </w:p>
      </w:docPartBody>
    </w:docPart>
    <w:docPart>
      <w:docPartPr>
        <w:name w:val="1C89E1E20EE84662A01C8C794506B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5D437-4F90-4F29-9CD1-7341E3ED3BF6}"/>
      </w:docPartPr>
      <w:docPartBody>
        <w:p w:rsidR="00000000" w:rsidRDefault="00844311">
          <w:pPr>
            <w:pStyle w:val="1C89E1E20EE84662A01C8C794506B435"/>
          </w:pPr>
          <w:r w:rsidRPr="00F52451">
            <w:rPr>
              <w:rStyle w:val="PlaceholderText"/>
            </w:rPr>
            <w:t>Cell Phone</w:t>
          </w:r>
        </w:p>
      </w:docPartBody>
    </w:docPart>
    <w:docPart>
      <w:docPartPr>
        <w:name w:val="9DF8E5927B614E48BBD2FDB2A6E7BD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1C5986-5E36-4AB0-A724-3DF63E87FCDA}"/>
      </w:docPartPr>
      <w:docPartBody>
        <w:p w:rsidR="00000000" w:rsidRDefault="00844311">
          <w:pPr>
            <w:pStyle w:val="9DF8E5927B614E48BBD2FDB2A6E7BDEA"/>
          </w:pPr>
          <w:r w:rsidRPr="00F52451">
            <w:t>Work Phone</w:t>
          </w:r>
        </w:p>
      </w:docPartBody>
    </w:docPart>
    <w:docPart>
      <w:docPartPr>
        <w:name w:val="7FF9A9ACF49E438F9F4B5615E5ED4D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EDC01-ABDE-4783-AE25-C4B5EE80E524}"/>
      </w:docPartPr>
      <w:docPartBody>
        <w:p w:rsidR="00000000" w:rsidRDefault="00844311">
          <w:pPr>
            <w:pStyle w:val="7FF9A9ACF49E438F9F4B5615E5ED4DB0"/>
          </w:pPr>
          <w:r w:rsidRPr="00F52451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11"/>
    <w:rsid w:val="0084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236B9A4CD74193AD33A5AF6B271BCF">
    <w:name w:val="4B236B9A4CD74193AD33A5AF6B271BCF"/>
  </w:style>
  <w:style w:type="paragraph" w:customStyle="1" w:styleId="B15CA075484041F4A2CBFC692D3F4F72">
    <w:name w:val="B15CA075484041F4A2CBFC692D3F4F72"/>
  </w:style>
  <w:style w:type="paragraph" w:customStyle="1" w:styleId="67642B5434224572A78DD21A448219C2">
    <w:name w:val="67642B5434224572A78DD21A448219C2"/>
  </w:style>
  <w:style w:type="paragraph" w:customStyle="1" w:styleId="BB1B88D3C50546FEA02018AE65EC8C9F">
    <w:name w:val="BB1B88D3C50546FEA02018AE65EC8C9F"/>
  </w:style>
  <w:style w:type="paragraph" w:customStyle="1" w:styleId="322664A1622D40EEB630B6C97B9E7E4E">
    <w:name w:val="322664A1622D40EEB630B6C97B9E7E4E"/>
  </w:style>
  <w:style w:type="paragraph" w:customStyle="1" w:styleId="684AAADD650B4D58A5C814D57C7D3378">
    <w:name w:val="684AAADD650B4D58A5C814D57C7D3378"/>
  </w:style>
  <w:style w:type="paragraph" w:customStyle="1" w:styleId="82DD3518B12841A3A4DDCD7B96C6507C">
    <w:name w:val="82DD3518B12841A3A4DDCD7B96C6507C"/>
  </w:style>
  <w:style w:type="paragraph" w:customStyle="1" w:styleId="FDF4737DC4884EA6BF81F9E49345CDBE">
    <w:name w:val="FDF4737DC4884EA6BF81F9E49345CDBE"/>
  </w:style>
  <w:style w:type="paragraph" w:customStyle="1" w:styleId="B662DB62606B487090941481ACE62FC9">
    <w:name w:val="B662DB62606B487090941481ACE62FC9"/>
  </w:style>
  <w:style w:type="paragraph" w:customStyle="1" w:styleId="E80D4B2BE4D14EFD8A7FD82B0CBDEE88">
    <w:name w:val="E80D4B2BE4D14EFD8A7FD82B0CBDEE88"/>
  </w:style>
  <w:style w:type="paragraph" w:customStyle="1" w:styleId="CFA5CD6B7C444B8CA31BA101F7325DE6">
    <w:name w:val="CFA5CD6B7C444B8CA31BA101F7325DE6"/>
  </w:style>
  <w:style w:type="paragraph" w:customStyle="1" w:styleId="C2881BDB43804883992635E7D1B5DE6B">
    <w:name w:val="C2881BDB43804883992635E7D1B5DE6B"/>
  </w:style>
  <w:style w:type="paragraph" w:customStyle="1" w:styleId="44D8FE704AF445F299F4866BD5AB341A">
    <w:name w:val="44D8FE704AF445F299F4866BD5AB341A"/>
  </w:style>
  <w:style w:type="paragraph" w:customStyle="1" w:styleId="31ABF9B2B1AC4A57A5728331284ED684">
    <w:name w:val="31ABF9B2B1AC4A57A5728331284ED684"/>
  </w:style>
  <w:style w:type="paragraph" w:customStyle="1" w:styleId="8CC4DD45E5224F90856ED065235FD000">
    <w:name w:val="8CC4DD45E5224F90856ED065235FD000"/>
  </w:style>
  <w:style w:type="paragraph" w:customStyle="1" w:styleId="9D610FABFB274F7495E246D8F57A8401">
    <w:name w:val="9D610FABFB274F7495E246D8F57A840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9B57CDB21014B0CB77D565B475AEFCB">
    <w:name w:val="09B57CDB21014B0CB77D565B475AEFCB"/>
  </w:style>
  <w:style w:type="paragraph" w:customStyle="1" w:styleId="C445C6DB9F0C4AA7B158F32261B16F7B">
    <w:name w:val="C445C6DB9F0C4AA7B158F32261B16F7B"/>
  </w:style>
  <w:style w:type="paragraph" w:customStyle="1" w:styleId="1C89E1E20EE84662A01C8C794506B435">
    <w:name w:val="1C89E1E20EE84662A01C8C794506B435"/>
  </w:style>
  <w:style w:type="paragraph" w:customStyle="1" w:styleId="9DF8E5927B614E48BBD2FDB2A6E7BDEA">
    <w:name w:val="9DF8E5927B614E48BBD2FDB2A6E7BDEA"/>
  </w:style>
  <w:style w:type="paragraph" w:customStyle="1" w:styleId="7FF9A9ACF49E438F9F4B5615E5ED4DB0">
    <w:name w:val="7FF9A9ACF49E438F9F4B5615E5ED4DB0"/>
  </w:style>
  <w:style w:type="paragraph" w:customStyle="1" w:styleId="F7B4F2C3CFB64A8980769379AAB79148">
    <w:name w:val="F7B4F2C3CFB64A8980769379AAB79148"/>
  </w:style>
  <w:style w:type="paragraph" w:customStyle="1" w:styleId="D2D7213E79B64199B1C2D451B2809746">
    <w:name w:val="D2D7213E79B64199B1C2D451B28097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339A8EB-ADA7-4B82-884B-2DA70A0BBD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5F9F6A-0363-46D2-AB53-553ADA69290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Directory collection form</Template>
  <TotalTime>0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2019-01-23T15:02:00Z</dcterms:created>
  <dcterms:modified xsi:type="dcterms:W3CDTF">2019-01-23T15:13:00Z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